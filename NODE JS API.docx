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:rsidR="005854DB" w:rsidRPr="005854DB" w:rsidRDefault="00EE3EC8" w:rsidP="00E26264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D1C2652520F74DBBBE36C3851AB5112B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26264">
                  <w:t>NODE JS API</w:t>
                </w:r>
              </w:sdtContent>
            </w:sdt>
          </w:p>
        </w:tc>
      </w:tr>
      <w:tr w:rsidR="005854DB" w:rsidRPr="0092125E" w:rsidTr="005854DB">
        <w:trPr>
          <w:trHeight w:val="144"/>
        </w:trPr>
        <w:tc>
          <w:tcPr>
            <w:tcW w:w="1440" w:type="dxa"/>
            <w:shd w:val="clear" w:color="auto" w:fill="auto"/>
          </w:tcPr>
          <w:p w:rsidR="005854DB" w:rsidRPr="0092125E" w:rsidRDefault="005854DB" w:rsidP="00A942D6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:rsidR="005854DB" w:rsidRPr="0092125E" w:rsidRDefault="005854DB" w:rsidP="00A942D6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5854DB" w:rsidRPr="0092125E" w:rsidRDefault="005854DB" w:rsidP="00A942D6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2C0C21816231400F89C9DFE07C69516A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5854DB" w:rsidRDefault="005854DB" w:rsidP="005854DB">
                <w:pPr>
                  <w:pStyle w:val="Subtitle"/>
                </w:pPr>
                <w:r w:rsidRPr="003639D2">
                  <w:t>Startup Checklist</w:t>
                </w:r>
              </w:p>
            </w:sdtContent>
          </w:sdt>
        </w:tc>
      </w:tr>
    </w:tbl>
    <w:bookmarkEnd w:id="0"/>
    <w:p w:rsidR="00BD0C60" w:rsidRDefault="00E26264" w:rsidP="005854DB">
      <w:pPr>
        <w:pStyle w:val="Heading1"/>
      </w:pPr>
      <w:r>
        <w:t>INSTALL</w:t>
      </w:r>
    </w:p>
    <w:p w:rsidR="005854DB" w:rsidRDefault="00E26264" w:rsidP="00E26264">
      <w:pPr>
        <w:pStyle w:val="ListParagraph"/>
        <w:numPr>
          <w:ilvl w:val="0"/>
          <w:numId w:val="46"/>
        </w:numPr>
      </w:pPr>
      <w:r>
        <w:t xml:space="preserve">npm </w:t>
      </w:r>
      <w:proofErr w:type="spellStart"/>
      <w:r>
        <w:t>i</w:t>
      </w:r>
      <w:proofErr w:type="spellEnd"/>
      <w:r>
        <w:t xml:space="preserve"> express</w:t>
      </w:r>
    </w:p>
    <w:p w:rsidR="00E26264" w:rsidRPr="00E26264" w:rsidRDefault="00E26264" w:rsidP="00E26264">
      <w:pPr>
        <w:pStyle w:val="ListParagraph"/>
        <w:numPr>
          <w:ilvl w:val="0"/>
          <w:numId w:val="46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F95D4F">
        <w:rPr>
          <w:rFonts w:ascii="inherit" w:eastAsia="Times New Roman" w:hAnsi="inherit" w:cs="Courier New"/>
          <w:bdr w:val="none" w:sz="0" w:space="0" w:color="auto" w:frame="1"/>
          <w:lang w:val="en-IN" w:eastAsia="en-IN"/>
        </w:rPr>
        <w:t>mongoose</w:t>
      </w:r>
    </w:p>
    <w:p w:rsidR="003E7CFF" w:rsidRDefault="003E7CFF" w:rsidP="003E7CFF">
      <w:pPr>
        <w:pStyle w:val="ListParagraph"/>
        <w:numPr>
          <w:ilvl w:val="0"/>
          <w:numId w:val="46"/>
        </w:numPr>
      </w:pPr>
      <w:proofErr w:type="spellStart"/>
      <w:r w:rsidRPr="003E7CFF">
        <w:t>npm</w:t>
      </w:r>
      <w:proofErr w:type="spellEnd"/>
      <w:r w:rsidRPr="003E7CFF">
        <w:t xml:space="preserve"> </w:t>
      </w:r>
      <w:proofErr w:type="spellStart"/>
      <w:r w:rsidRPr="003E7CFF">
        <w:t>i</w:t>
      </w:r>
      <w:proofErr w:type="spellEnd"/>
      <w:r w:rsidRPr="003E7CFF">
        <w:t xml:space="preserve"> body-parser</w:t>
      </w:r>
    </w:p>
    <w:p w:rsidR="00685B4E" w:rsidRPr="00685B4E" w:rsidRDefault="00E26264" w:rsidP="00685B4E">
      <w:pPr>
        <w:pStyle w:val="Heading1"/>
      </w:pPr>
      <w:r>
        <w:t>GET API</w:t>
      </w:r>
    </w:p>
    <w:p w:rsidR="00685B4E" w:rsidRDefault="00E26264" w:rsidP="00E26264">
      <w:pPr>
        <w:pStyle w:val="ListParagraph"/>
        <w:numPr>
          <w:ilvl w:val="0"/>
          <w:numId w:val="47"/>
        </w:numPr>
      </w:pPr>
      <w:r>
        <w:t xml:space="preserve">create models folder </w:t>
      </w:r>
    </w:p>
    <w:p w:rsidR="00E26264" w:rsidRDefault="00E26264" w:rsidP="00E26264">
      <w:pPr>
        <w:pStyle w:val="ListParagraph"/>
        <w:numPr>
          <w:ilvl w:val="0"/>
          <w:numId w:val="47"/>
        </w:numPr>
      </w:pPr>
      <w:r>
        <w:t>create model   (getAPI.js)</w:t>
      </w:r>
    </w:p>
    <w:p w:rsidR="00E26264" w:rsidRDefault="00E26264" w:rsidP="00E26264">
      <w:pPr>
        <w:pStyle w:val="ListParagraph"/>
        <w:numPr>
          <w:ilvl w:val="0"/>
          <w:numId w:val="47"/>
        </w:numPr>
      </w:pPr>
      <w:r>
        <w:t>write code in  getAPI.js</w:t>
      </w:r>
    </w:p>
    <w:p w:rsidR="00E26264" w:rsidRDefault="00E26264" w:rsidP="00E26264">
      <w:pPr>
        <w:pStyle w:val="ListParagraph"/>
      </w:pP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'mongoose'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userSchema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Schema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_</w:t>
      </w:r>
      <w:proofErr w:type="spellStart"/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id</w:t>
      </w:r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Schema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Types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ObjectId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name</w:t>
      </w:r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address</w:t>
      </w:r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</w:t>
      </w:r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proofErr w:type="spellEnd"/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});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module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exports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model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'users'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userSchema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//table name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E26264" w:rsidRDefault="00E26264" w:rsidP="00E26264">
      <w:r>
        <w:t xml:space="preserve">   4.create app.js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GET API 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express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'express'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express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'mongoose'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'./models/</w:t>
      </w:r>
      <w:proofErr w:type="spellStart"/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getAPI</w:t>
      </w:r>
      <w:proofErr w:type="spellEnd"/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//model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'mongodb+srv://brijesh:bkrk0403@cluster1.8qcjw.mongodb.net/demo?retryWrites=true&amp;w=majority'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{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useNewUrlParser</w:t>
      </w:r>
      <w:proofErr w:type="spellEnd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useUnifiedTopology</w:t>
      </w:r>
      <w:proofErr w:type="spellEnd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}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all record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</w:t>
      </w:r>
      <w:proofErr w:type="spellStart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User.find</w:t>
      </w:r>
      <w:proofErr w:type="spellEnd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().then((data)=&gt;{ //then is promise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</w:t>
      </w:r>
      <w:proofErr w:type="spellStart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})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E26264" w:rsidRPr="00E26264" w:rsidRDefault="00E26264" w:rsidP="00E26264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specific record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'/users'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(</w:t>
      </w:r>
      <w:proofErr w:type="spellStart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E2626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select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'name'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E262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 </w:t>
      </w:r>
      <w:r w:rsidRPr="00E2626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//select field name like name ,age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</w:t>
      </w:r>
      <w:proofErr w:type="spellStart"/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})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})</w:t>
      </w: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E26264" w:rsidRPr="00E26264" w:rsidRDefault="00E26264" w:rsidP="00E2626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2626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2626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listen</w:t>
      </w:r>
      <w:proofErr w:type="spellEnd"/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2626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4000</w:t>
      </w:r>
      <w:r w:rsidRPr="00E262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E26264" w:rsidRPr="00E26264" w:rsidRDefault="00E26264" w:rsidP="00E26264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E26264" w:rsidRDefault="00E26264" w:rsidP="00E26264"/>
    <w:p w:rsidR="00E26264" w:rsidRDefault="00E26264" w:rsidP="00E26264"/>
    <w:p w:rsidR="00E26264" w:rsidRDefault="00E26264" w:rsidP="00E26264">
      <w:pPr>
        <w:pStyle w:val="ListParagraph"/>
      </w:pPr>
      <w:r>
        <w:t xml:space="preserve"> </w:t>
      </w:r>
    </w:p>
    <w:p w:rsidR="00685B4E" w:rsidRDefault="00E26264" w:rsidP="009355C2">
      <w:pPr>
        <w:pStyle w:val="Heading1"/>
      </w:pPr>
      <w:r>
        <w:t>POST API</w:t>
      </w:r>
    </w:p>
    <w:p w:rsidR="00E26264" w:rsidRDefault="009D17BC" w:rsidP="009D17BC">
      <w:pPr>
        <w:pStyle w:val="ListParagraph"/>
        <w:numPr>
          <w:ilvl w:val="0"/>
          <w:numId w:val="49"/>
        </w:numPr>
      </w:pPr>
      <w:r>
        <w:t>app.js</w:t>
      </w:r>
    </w:p>
    <w:p w:rsidR="009D17BC" w:rsidRDefault="009D17BC" w:rsidP="009D17BC">
      <w:pPr>
        <w:pStyle w:val="ListParagraph"/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express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'express'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express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'mongoose'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'body-parser'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 </w:t>
      </w: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api</w:t>
      </w:r>
      <w:proofErr w:type="spellEnd"/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jsonparser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'./models/</w:t>
      </w:r>
      <w:proofErr w:type="spellStart"/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getAPI</w:t>
      </w:r>
      <w:proofErr w:type="spellEnd"/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//model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'mongodb+srv://brijesh:bkrk0403@cluster1.8qcjw.mongodb.net/demo?retryWrites=true&amp;w=majority'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{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useNewUrlParser</w:t>
      </w:r>
      <w:proofErr w:type="spellEnd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useUnifiedTopology</w:t>
      </w:r>
      <w:proofErr w:type="spellEnd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GET API&gt;&gt;&gt;&gt;&gt;&gt;&gt;&gt;&gt;&gt;&gt;&gt;&gt;&gt;&gt;&gt;&gt;&gt;&gt;&gt;&gt;&gt;&gt;&gt;&gt;&gt;&gt;&gt;&gt;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all record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User.find</w:t>
      </w:r>
      <w:proofErr w:type="spellEnd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().then((data)=&gt;{ //then is promise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})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9D17BC" w:rsidRPr="009D17BC" w:rsidRDefault="009D17BC" w:rsidP="009D17B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specific record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User.find().select('name').then((data)=&gt;{ //select field name like name ,age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</w:t>
      </w:r>
      <w:proofErr w:type="spellStart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})</w:t>
      </w:r>
    </w:p>
    <w:p w:rsidR="009D17BC" w:rsidRPr="009D17BC" w:rsidRDefault="009D17BC" w:rsidP="009D17B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API&gt;&gt;&gt;&gt;&gt;&gt;&gt;&gt;&gt;&gt;&gt;&gt;&gt;&gt;&gt;&gt;&gt;&gt;&gt;&gt;&gt;&gt;&gt;&gt;&gt;&gt;&gt;&gt;&gt;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'/user'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jsonparser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 </w:t>
      </w: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2nd parameter is middleware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9D17B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Types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ObjectId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(),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name:req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address:req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address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email:req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email</w:t>
      </w:r>
      <w:proofErr w:type="spellEnd"/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</w:t>
      </w:r>
      <w:proofErr w:type="spellStart"/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save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D17B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 </w:t>
      </w:r>
      <w:r w:rsidRPr="009D17B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//then is promise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</w:t>
      </w:r>
      <w:proofErr w:type="spellStart"/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status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201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})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Pr="009D17BC" w:rsidRDefault="009D17BC" w:rsidP="009D17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9D17B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D17B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listen</w:t>
      </w:r>
      <w:proofErr w:type="spellEnd"/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D17B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4000</w:t>
      </w:r>
      <w:r w:rsidRPr="009D17B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9D17BC" w:rsidRPr="009D17BC" w:rsidRDefault="009D17BC" w:rsidP="009D17B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D17BC" w:rsidRDefault="009D17BC" w:rsidP="009D17BC"/>
    <w:p w:rsidR="009D17BC" w:rsidRDefault="009D17BC" w:rsidP="009D17BC">
      <w:pPr>
        <w:pStyle w:val="ListParagraph"/>
        <w:numPr>
          <w:ilvl w:val="0"/>
          <w:numId w:val="49"/>
        </w:numPr>
      </w:pPr>
      <w:r>
        <w:t>in POSTMAN type data like below</w:t>
      </w:r>
    </w:p>
    <w:p w:rsidR="009D17BC" w:rsidRDefault="009D17BC" w:rsidP="009D17BC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11091933" cy="632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2499" cy="63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BC" w:rsidRDefault="009D17BC" w:rsidP="009D17BC">
      <w:pPr>
        <w:pStyle w:val="ListParagraph"/>
      </w:pPr>
    </w:p>
    <w:p w:rsidR="009D17BC" w:rsidRDefault="009D17BC" w:rsidP="009D17BC">
      <w:pPr>
        <w:pStyle w:val="ListParagraph"/>
      </w:pPr>
    </w:p>
    <w:p w:rsidR="00E26264" w:rsidRPr="00E26264" w:rsidRDefault="00E26264" w:rsidP="00E26264"/>
    <w:p w:rsidR="00685B4E" w:rsidRDefault="009D17BC" w:rsidP="009355C2">
      <w:pPr>
        <w:pStyle w:val="Heading1"/>
      </w:pPr>
      <w:r>
        <w:t>DELETE API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GET API 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74D2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express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'express'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const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74D2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express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74D2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'mongoose'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'body-parser'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 </w:t>
      </w: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api</w:t>
      </w:r>
      <w:proofErr w:type="spellEnd"/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jsonparser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74D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'./models/</w:t>
      </w:r>
      <w:proofErr w:type="spellStart"/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getAPI</w:t>
      </w:r>
      <w:proofErr w:type="spellEnd"/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//model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r w:rsidRPr="00C74D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Console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= 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'mongodb+srv://brijesh:bkrk0403@cluster1.8qcjw.mongodb.net/demo?retryWrites=true&amp;w=majority'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{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useNewUrlParser</w:t>
      </w:r>
      <w:proofErr w:type="spellEnd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useUnifiedTopology</w:t>
      </w:r>
      <w:proofErr w:type="spellEnd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GET API&gt;&gt;&gt;&gt;&gt;&gt;&gt;&gt;&gt;&gt;&gt;&gt;&gt;&gt;&gt;&gt;&gt;&gt;&gt;&gt;&gt;&gt;&gt;&gt;&gt;&gt;&gt;&gt;&gt;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all record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User.find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().then((data)=&gt;{ //then is promise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})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C74D29" w:rsidRPr="00C74D29" w:rsidRDefault="00C74D29" w:rsidP="00C74D29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specific record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User.find().select('name').then((data)=&gt;{ //select field name like name ,age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})</w:t>
      </w:r>
    </w:p>
    <w:p w:rsidR="00C74D29" w:rsidRPr="00C74D29" w:rsidRDefault="00C74D29" w:rsidP="00C74D29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API&gt;&gt;&gt;&gt;&gt;&gt;&gt;&gt;&gt;&gt;&gt;&gt;&gt;&gt;&gt;&gt;&gt;&gt;&gt;&gt;&gt;&gt;&gt;&gt;&gt;&gt;&gt;&gt;&gt;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app.post('/user', jsonparser,(req,res)=&gt;{ // 2nd parameter is middleware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const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data = new User({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_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id:new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mongoose.Types.ObjectId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(),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name:req.body.name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address:req.body.address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email:req.body.email</w:t>
      </w:r>
      <w:proofErr w:type="spellEnd"/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data.save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().then((result)=&gt;{ //then is promise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            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res.status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(201).</w:t>
      </w:r>
      <w:proofErr w:type="spellStart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</w:t>
      </w:r>
      <w:proofErr w:type="spellEnd"/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(result)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})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C74D29" w:rsidRPr="00C74D29" w:rsidRDefault="00C74D29" w:rsidP="00C74D29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DELETE API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'/user/:id'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(</w:t>
      </w:r>
      <w:proofErr w:type="spellStart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C74D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deleteOne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proofErr w:type="spellStart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id:req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params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status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}).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74D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spellStart"/>
      <w:r w:rsidRPr="00C74D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Console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warn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)})</w:t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:rsidR="00C74D29" w:rsidRPr="00C74D29" w:rsidRDefault="00C74D29" w:rsidP="00C74D29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:rsidR="00C74D29" w:rsidRPr="00C74D29" w:rsidRDefault="00C74D29" w:rsidP="00C74D2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74D2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74D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listen</w:t>
      </w:r>
      <w:proofErr w:type="spellEnd"/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74D2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</w:t>
      </w:r>
      <w:r w:rsidRPr="00C74D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C74D29" w:rsidRPr="00C74D29" w:rsidRDefault="00C74D29" w:rsidP="00C74D29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355C2" w:rsidRDefault="009355C2" w:rsidP="009355C2"/>
    <w:p w:rsidR="00141D8D" w:rsidRDefault="00141D8D" w:rsidP="009355C2"/>
    <w:p w:rsidR="00141D8D" w:rsidRDefault="00141D8D" w:rsidP="009355C2">
      <w:r>
        <w:t>in postman</w:t>
      </w:r>
    </w:p>
    <w:p w:rsidR="00141D8D" w:rsidRDefault="00141D8D" w:rsidP="009355C2"/>
    <w:p w:rsidR="00141D8D" w:rsidRDefault="00141D8D" w:rsidP="009355C2">
      <w:r>
        <w:rPr>
          <w:noProof/>
          <w:lang w:val="en-IN" w:eastAsia="en-IN"/>
        </w:rPr>
        <w:lastRenderedPageBreak/>
        <w:drawing>
          <wp:inline distT="0" distB="0" distL="0" distR="0">
            <wp:extent cx="10562834" cy="531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8343" cy="53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4E" w:rsidRPr="00685B4E" w:rsidRDefault="00490AFA" w:rsidP="009355C2">
      <w:pPr>
        <w:pStyle w:val="Heading1"/>
      </w:pPr>
      <w:r>
        <w:t xml:space="preserve">PUT API 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90AF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express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'express'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90AF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express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90AF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'mongoose'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'body-parser'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 </w:t>
      </w: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api</w:t>
      </w:r>
      <w:proofErr w:type="spellEnd"/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jsonparser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90A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'./models/</w:t>
      </w:r>
      <w:proofErr w:type="spellStart"/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getAPI</w:t>
      </w:r>
      <w:proofErr w:type="spellEnd"/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//model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r w:rsidRPr="00490A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Console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= 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lastRenderedPageBreak/>
        <w:t>mongoose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'mongodb+srv://brijesh:bkrk0403@cluster1.8qcjw.mongodb.net/demo?retryWrites=true&amp;w=majority'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useNewUrlParser</w:t>
      </w:r>
      <w:proofErr w:type="spellEnd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useUnifiedTopology</w:t>
      </w:r>
      <w:proofErr w:type="spellEnd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GET API&gt;&gt;&gt;&gt;&gt;&gt;&gt;&gt;&gt;&gt;&gt;&gt;&gt;&gt;&gt;&gt;&gt;&gt;&gt;&gt;&gt;&gt;&gt;&gt;&gt;&gt;&gt;&gt;&gt;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all record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User.find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().then((data)=&gt;{ //then is promise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})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490AFA" w:rsidRPr="00490AFA" w:rsidRDefault="00490AFA" w:rsidP="00490AFA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specific record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User.find().select('name').then((data)=&gt;{ //select field name like name ,age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})</w:t>
      </w:r>
    </w:p>
    <w:p w:rsidR="00490AFA" w:rsidRPr="00490AFA" w:rsidRDefault="00490AFA" w:rsidP="00490AFA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API&gt;&gt;&gt;&gt;&gt;&gt;&gt;&gt;&gt;&gt;&gt;&gt;&gt;&gt;&gt;&gt;&gt;&gt;&gt;&gt;&gt;&gt;&gt;&gt;&gt;&gt;&gt;&gt;&gt;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app.post('/user', jsonparser,(req,res)=&gt;{ // 2nd parameter is middleware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const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data = new User({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_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id:new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mongoose.Types.ObjectId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name:req.body.name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address:req.body.address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email:req.body.email</w:t>
      </w:r>
      <w:proofErr w:type="spellEnd"/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data.save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().then((result)=&gt;{ //then is promise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res.status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(201).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(result)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})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490AFA" w:rsidRPr="00490AFA" w:rsidRDefault="00490AFA" w:rsidP="00490AFA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DELETE API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app.delete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('/user/:id', (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User.deleteOne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({_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id:req.params.id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}).then((result)=&gt;{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         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res.status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(200).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(result)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}).catch((err)=&gt;{</w:t>
      </w:r>
      <w:proofErr w:type="spellStart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Console.warn</w:t>
      </w:r>
      <w:proofErr w:type="spellEnd"/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(err)})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'/user/:id'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jsonparser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, (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490A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updateOne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{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id:req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params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{ 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$set: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name:req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address: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address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email: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email</w:t>
      </w:r>
      <w:proofErr w:type="spellEnd"/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}}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).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status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}).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490A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spellStart"/>
      <w:r w:rsidRPr="00490A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Console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warn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)})</w:t>
      </w: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:rsidR="00490AFA" w:rsidRPr="00490AFA" w:rsidRDefault="00490AFA" w:rsidP="00490AFA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490AFA" w:rsidRPr="00490AFA" w:rsidRDefault="00490AFA" w:rsidP="00490AF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90AF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90A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listen</w:t>
      </w:r>
      <w:proofErr w:type="spellEnd"/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90A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</w:t>
      </w:r>
      <w:r w:rsidRPr="00490A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490AFA" w:rsidRPr="00490AFA" w:rsidRDefault="00490AFA" w:rsidP="00490AFA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355C2" w:rsidRDefault="009355C2" w:rsidP="009355C2"/>
    <w:p w:rsidR="00490AFA" w:rsidRDefault="00490AFA" w:rsidP="009355C2">
      <w:r>
        <w:t>in postman</w:t>
      </w:r>
    </w:p>
    <w:p w:rsidR="00490AFA" w:rsidRDefault="00490AFA" w:rsidP="009355C2"/>
    <w:p w:rsidR="00490AFA" w:rsidRDefault="00490AFA" w:rsidP="009355C2">
      <w:r>
        <w:rPr>
          <w:noProof/>
          <w:lang w:val="en-IN" w:eastAsia="en-IN"/>
        </w:rPr>
        <w:lastRenderedPageBreak/>
        <w:drawing>
          <wp:inline distT="0" distB="0" distL="0" distR="0">
            <wp:extent cx="14538095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3256" cy="73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7F" w:rsidRDefault="001A2E7F" w:rsidP="001A2E7F">
      <w:pPr>
        <w:pStyle w:val="Heading1"/>
      </w:pPr>
    </w:p>
    <w:p w:rsidR="001A2E7F" w:rsidRPr="001A2E7F" w:rsidRDefault="00A942D6" w:rsidP="001A2E7F">
      <w:pPr>
        <w:pStyle w:val="Heading1"/>
      </w:pPr>
      <w:r>
        <w:t>SEARCH API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express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'express'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express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'mongoose'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'body-parser'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 </w:t>
      </w: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api</w:t>
      </w:r>
      <w:proofErr w:type="spellEnd"/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jsonparser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proofErr w:type="spellStart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bodyparder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'./models/</w:t>
      </w:r>
      <w:proofErr w:type="spellStart"/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getAPI</w:t>
      </w:r>
      <w:proofErr w:type="spellEnd"/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//model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r w:rsidRPr="001A2E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Console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= 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'console'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mongoose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connect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'mongodb+srv://brijesh:bkrk0403@cluster1.8qcjw.mongodb.net/demo?retryWrites=true&amp;w=majority'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useNewUrlParser</w:t>
      </w:r>
      <w:proofErr w:type="spellEnd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useUnifiedTopology</w:t>
      </w:r>
      <w:proofErr w:type="spellEnd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GET API&gt;&gt;&gt;&gt;&gt;&gt;&gt;&gt;&gt;&gt;&gt;&gt;&gt;&gt;&gt;&gt;&gt;&gt;&gt;&gt;&gt;&gt;&gt;&gt;&gt;&gt;&gt;&gt;&gt;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all record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User.find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().then((data)=&gt;{ //then is promise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1A2E7F" w:rsidRPr="001A2E7F" w:rsidRDefault="001A2E7F" w:rsidP="001A2E7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specific record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app.get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('/users', (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User.find().select('name').then((data)=&gt;{ //select field name like name ,age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res.json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})</w:t>
      </w:r>
    </w:p>
    <w:p w:rsidR="001A2E7F" w:rsidRPr="001A2E7F" w:rsidRDefault="001A2E7F" w:rsidP="001A2E7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for post API&gt;&gt;&gt;&gt;&gt;&gt;&gt;&gt;&gt;&gt;&gt;&gt;&gt;&gt;&gt;&gt;&gt;&gt;&gt;&gt;&gt;&gt;&gt;&gt;&gt;&gt;&gt;&gt;&gt;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app.post('/user', jsonparser,(req,res)=&gt;{ // 2nd parameter is middleware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const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data = new User({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_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id:new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mongoose.Types.ObjectId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name:req.body.name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address:req.body.address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email:req.body.email</w:t>
      </w:r>
      <w:proofErr w:type="spellEnd"/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data.save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().then((result)=&gt;{ //then is promise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res.status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(201).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(result)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1A2E7F" w:rsidRPr="001A2E7F" w:rsidRDefault="001A2E7F" w:rsidP="001A2E7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DELETE API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app.delete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('/user/:id', (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User.deleteOne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({_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id:req.params.id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}).then((result)=&gt;{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res.status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(200).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(result)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}).catch((err)=&gt;{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Console.warn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(err)})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PUT API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app.put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('/user/:id',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jsonparser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 , (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req,res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)=&gt;{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User.updateOne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{_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id:req.params.id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{ $set: 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name:req.body.name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  address: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req.body.address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,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    email: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req.body.email</w:t>
      </w:r>
      <w:proofErr w:type="spellEnd"/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}}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).then((result)=&gt;{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    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res.status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(200).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(result)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    }).catch((err)=&gt;{</w:t>
      </w:r>
      <w:proofErr w:type="spellStart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Console.warn</w:t>
      </w:r>
      <w:proofErr w:type="spellEnd"/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(err)})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 })</w:t>
      </w:r>
    </w:p>
    <w:p w:rsidR="001A2E7F" w:rsidRPr="001A2E7F" w:rsidRDefault="001A2E7F" w:rsidP="001A2E7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//for SEARCH API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app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'/search/:name'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(</w:t>
      </w:r>
      <w:proofErr w:type="spellStart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regex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1A2E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RegExp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params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1A2E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'i'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</w:t>
      </w:r>
      <w:r w:rsidRPr="001A2E7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//i for remove casesensitive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1A2E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  <w:proofErr w:type="spellStart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name:regex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proofErr w:type="spellStart"/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status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}).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1A2E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spellStart"/>
      <w:r w:rsidRPr="001A2E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Console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warn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)})</w:t>
      </w: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})</w:t>
      </w:r>
    </w:p>
    <w:p w:rsidR="001A2E7F" w:rsidRPr="001A2E7F" w:rsidRDefault="001A2E7F" w:rsidP="001A2E7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1A2E7F" w:rsidRPr="001A2E7F" w:rsidRDefault="001A2E7F" w:rsidP="001A2E7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A2E7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lastRenderedPageBreak/>
        <w:t>app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A2E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listen</w:t>
      </w:r>
      <w:proofErr w:type="spellEnd"/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A2E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</w:t>
      </w:r>
      <w:r w:rsidRPr="001A2E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1A2E7F" w:rsidRPr="001A2E7F" w:rsidRDefault="001A2E7F" w:rsidP="001A2E7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9355C2" w:rsidRDefault="009355C2" w:rsidP="009355C2"/>
    <w:p w:rsidR="001A2E7F" w:rsidRDefault="001A2E7F" w:rsidP="009355C2">
      <w:r>
        <w:t>in postman</w:t>
      </w:r>
    </w:p>
    <w:p w:rsidR="001A2E7F" w:rsidRDefault="001A2E7F" w:rsidP="009355C2">
      <w:r>
        <w:rPr>
          <w:noProof/>
          <w:lang w:val="en-IN" w:eastAsia="en-IN"/>
        </w:rPr>
        <w:drawing>
          <wp:inline distT="0" distB="0" distL="0" distR="0">
            <wp:extent cx="11585044" cy="582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2018" cy="58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4E" w:rsidRDefault="00685B4E" w:rsidP="006F38DB">
      <w:pPr>
        <w:pStyle w:val="Heading1"/>
      </w:pPr>
      <w:bookmarkStart w:id="1" w:name="_GoBack"/>
      <w:bookmarkEnd w:id="1"/>
    </w:p>
    <w:p w:rsidR="00685B4E" w:rsidRPr="005854DB" w:rsidRDefault="00685B4E" w:rsidP="002955AB"/>
    <w:sectPr w:rsidR="00685B4E" w:rsidRPr="005854DB" w:rsidSect="00A67285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EC8" w:rsidRDefault="00EE3EC8" w:rsidP="005A20E2">
      <w:pPr>
        <w:spacing w:after="0"/>
      </w:pPr>
      <w:r>
        <w:separator/>
      </w:r>
    </w:p>
    <w:p w:rsidR="00EE3EC8" w:rsidRDefault="00EE3EC8"/>
    <w:p w:rsidR="00EE3EC8" w:rsidRDefault="00EE3EC8" w:rsidP="009B4773"/>
    <w:p w:rsidR="00EE3EC8" w:rsidRDefault="00EE3EC8" w:rsidP="00513832"/>
  </w:endnote>
  <w:endnote w:type="continuationSeparator" w:id="0">
    <w:p w:rsidR="00EE3EC8" w:rsidRDefault="00EE3EC8" w:rsidP="005A20E2">
      <w:pPr>
        <w:spacing w:after="0"/>
      </w:pPr>
      <w:r>
        <w:continuationSeparator/>
      </w:r>
    </w:p>
    <w:p w:rsidR="00EE3EC8" w:rsidRDefault="00EE3EC8"/>
    <w:p w:rsidR="00EE3EC8" w:rsidRDefault="00EE3EC8" w:rsidP="009B4773"/>
    <w:p w:rsidR="00EE3EC8" w:rsidRDefault="00EE3EC8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2D6" w:rsidRPr="003639D2" w:rsidRDefault="00A942D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="00CF3286">
      <w:rPr>
        <w:noProof/>
      </w:rPr>
      <w:t>13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2D6" w:rsidRPr="00F8411A" w:rsidRDefault="00A942D6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="00CF3286">
      <w:rPr>
        <w:noProof/>
      </w:rPr>
      <w:t>1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EC8" w:rsidRDefault="00EE3EC8" w:rsidP="005A20E2">
      <w:pPr>
        <w:spacing w:after="0"/>
      </w:pPr>
      <w:r>
        <w:separator/>
      </w:r>
    </w:p>
    <w:p w:rsidR="00EE3EC8" w:rsidRDefault="00EE3EC8"/>
    <w:p w:rsidR="00EE3EC8" w:rsidRDefault="00EE3EC8" w:rsidP="009B4773"/>
    <w:p w:rsidR="00EE3EC8" w:rsidRDefault="00EE3EC8" w:rsidP="00513832"/>
  </w:footnote>
  <w:footnote w:type="continuationSeparator" w:id="0">
    <w:p w:rsidR="00EE3EC8" w:rsidRDefault="00EE3EC8" w:rsidP="005A20E2">
      <w:pPr>
        <w:spacing w:after="0"/>
      </w:pPr>
      <w:r>
        <w:continuationSeparator/>
      </w:r>
    </w:p>
    <w:p w:rsidR="00EE3EC8" w:rsidRDefault="00EE3EC8"/>
    <w:p w:rsidR="00EE3EC8" w:rsidRDefault="00EE3EC8" w:rsidP="009B4773"/>
    <w:p w:rsidR="00EE3EC8" w:rsidRDefault="00EE3EC8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2D6" w:rsidRPr="003639D2" w:rsidRDefault="00EE3EC8" w:rsidP="003639D2">
    <w:pPr>
      <w:pStyle w:val="Header1"/>
    </w:pPr>
    <w:sdt>
      <w:sdtPr>
        <w:alias w:val="Title"/>
        <w:tag w:val=""/>
        <w:id w:val="-611985797"/>
        <w:placeholder>
          <w:docPart w:val="7260A10D57624B159708C6A6711B278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A942D6">
          <w:t>NODE JS API</w:t>
        </w:r>
      </w:sdtContent>
    </w:sdt>
  </w:p>
  <w:p w:rsidR="00A942D6" w:rsidRPr="005854DB" w:rsidRDefault="00EE3EC8" w:rsidP="003D6AFD">
    <w:pPr>
      <w:pStyle w:val="Header"/>
    </w:pPr>
    <w:sdt>
      <w:sdtPr>
        <w:alias w:val="Subtitle"/>
        <w:tag w:val=""/>
        <w:id w:val="-2023313307"/>
        <w:showingPlcHd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A942D6" w:rsidRPr="003D6AFD">
          <w:t>Startup Checklist</w:t>
        </w:r>
      </w:sdtContent>
    </w:sdt>
    <w:r w:rsidR="00A942D6" w:rsidRPr="003D6AFD">
      <w:t xml:space="preserve"> </w:t>
    </w:r>
    <w:r w:rsidR="00A942D6">
      <w:rPr>
        <w:noProof/>
        <w:lang w:val="en-IN" w:eastAsia="en-IN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6FF1FF6" wp14:editId="63E9D14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942D6" w:rsidRDefault="00A942D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FF1F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" fillcolor="#107082" stroked="f">
              <v:fill opacity="9766f"/>
              <v:textbox inset="20mm,8mm">
                <w:txbxContent>
                  <w:p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2D6" w:rsidRDefault="00A942D6" w:rsidP="00A67285">
    <w:pPr>
      <w:pStyle w:val="Header"/>
      <w:spacing w:after="0"/>
    </w:pPr>
    <w:r>
      <w:rPr>
        <w:noProof/>
        <w:lang w:val="en-IN" w:eastAsia="en-IN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0E05DA4"/>
    <w:multiLevelType w:val="hybridMultilevel"/>
    <w:tmpl w:val="53962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9711FB"/>
    <w:multiLevelType w:val="hybridMultilevel"/>
    <w:tmpl w:val="F1D65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DFA4D74"/>
    <w:multiLevelType w:val="hybridMultilevel"/>
    <w:tmpl w:val="5A9CAE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DF19CD"/>
    <w:multiLevelType w:val="hybridMultilevel"/>
    <w:tmpl w:val="E858062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9"/>
  </w:num>
  <w:num w:numId="3">
    <w:abstractNumId w:val="19"/>
  </w:num>
  <w:num w:numId="4">
    <w:abstractNumId w:val="28"/>
  </w:num>
  <w:num w:numId="5">
    <w:abstractNumId w:val="14"/>
  </w:num>
  <w:num w:numId="6">
    <w:abstractNumId w:val="8"/>
  </w:num>
  <w:num w:numId="7">
    <w:abstractNumId w:val="38"/>
  </w:num>
  <w:num w:numId="8">
    <w:abstractNumId w:val="13"/>
  </w:num>
  <w:num w:numId="9">
    <w:abstractNumId w:val="40"/>
  </w:num>
  <w:num w:numId="10">
    <w:abstractNumId w:val="34"/>
  </w:num>
  <w:num w:numId="11">
    <w:abstractNumId w:val="4"/>
  </w:num>
  <w:num w:numId="12">
    <w:abstractNumId w:val="11"/>
  </w:num>
  <w:num w:numId="13">
    <w:abstractNumId w:val="16"/>
  </w:num>
  <w:num w:numId="14">
    <w:abstractNumId w:val="27"/>
  </w:num>
  <w:num w:numId="15">
    <w:abstractNumId w:val="22"/>
  </w:num>
  <w:num w:numId="16">
    <w:abstractNumId w:val="7"/>
  </w:num>
  <w:num w:numId="17">
    <w:abstractNumId w:val="29"/>
  </w:num>
  <w:num w:numId="18">
    <w:abstractNumId w:val="41"/>
  </w:num>
  <w:num w:numId="19">
    <w:abstractNumId w:val="10"/>
  </w:num>
  <w:num w:numId="20">
    <w:abstractNumId w:val="32"/>
  </w:num>
  <w:num w:numId="21">
    <w:abstractNumId w:val="12"/>
  </w:num>
  <w:num w:numId="22">
    <w:abstractNumId w:val="23"/>
  </w:num>
  <w:num w:numId="23">
    <w:abstractNumId w:val="25"/>
  </w:num>
  <w:num w:numId="24">
    <w:abstractNumId w:val="21"/>
  </w:num>
  <w:num w:numId="25">
    <w:abstractNumId w:val="24"/>
  </w:num>
  <w:num w:numId="26">
    <w:abstractNumId w:val="9"/>
  </w:num>
  <w:num w:numId="27">
    <w:abstractNumId w:val="35"/>
  </w:num>
  <w:num w:numId="28">
    <w:abstractNumId w:val="15"/>
  </w:num>
  <w:num w:numId="29">
    <w:abstractNumId w:val="6"/>
  </w:num>
  <w:num w:numId="30">
    <w:abstractNumId w:val="20"/>
  </w:num>
  <w:num w:numId="31">
    <w:abstractNumId w:val="5"/>
  </w:num>
  <w:num w:numId="32">
    <w:abstractNumId w:val="31"/>
  </w:num>
  <w:num w:numId="33">
    <w:abstractNumId w:val="33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7"/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8"/>
  </w:num>
  <w:num w:numId="47">
    <w:abstractNumId w:val="17"/>
  </w:num>
  <w:num w:numId="48">
    <w:abstractNumId w:val="36"/>
  </w:num>
  <w:num w:numId="49">
    <w:abstractNumId w:val="2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264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41D8D"/>
    <w:rsid w:val="00160392"/>
    <w:rsid w:val="00164319"/>
    <w:rsid w:val="0019747D"/>
    <w:rsid w:val="001A2E7F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2F1FEC"/>
    <w:rsid w:val="003008F2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E7CFF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0AFA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45E59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17BC"/>
    <w:rsid w:val="009D2556"/>
    <w:rsid w:val="00A371D8"/>
    <w:rsid w:val="00A630FD"/>
    <w:rsid w:val="00A67285"/>
    <w:rsid w:val="00A74908"/>
    <w:rsid w:val="00A91213"/>
    <w:rsid w:val="00A942D6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74D29"/>
    <w:rsid w:val="00CA61D8"/>
    <w:rsid w:val="00CD1D98"/>
    <w:rsid w:val="00CF1267"/>
    <w:rsid w:val="00CF3286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26264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E3EC8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9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1C2652520F74DBBBE36C3851AB511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59F1FD-592A-4F33-82A3-D25F8A8D3C4F}"/>
      </w:docPartPr>
      <w:docPartBody>
        <w:p w:rsidR="00386F3E" w:rsidRDefault="00C5527C">
          <w:pPr>
            <w:pStyle w:val="D1C2652520F74DBBBE36C3851AB5112B"/>
          </w:pPr>
          <w:r w:rsidRPr="003639D2">
            <w:t>OFFICE-BASED AGENCY</w:t>
          </w:r>
        </w:p>
      </w:docPartBody>
    </w:docPart>
    <w:docPart>
      <w:docPartPr>
        <w:name w:val="2C0C21816231400F89C9DFE07C695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12319F-43BB-43CB-B816-2856F0347327}"/>
      </w:docPartPr>
      <w:docPartBody>
        <w:p w:rsidR="00386F3E" w:rsidRDefault="00C5527C">
          <w:pPr>
            <w:pStyle w:val="2C0C21816231400F89C9DFE07C69516A"/>
          </w:pPr>
          <w:r w:rsidRPr="003639D2">
            <w:t>Startup Checklist</w:t>
          </w:r>
        </w:p>
      </w:docPartBody>
    </w:docPart>
    <w:docPart>
      <w:docPartPr>
        <w:name w:val="7260A10D57624B159708C6A6711B27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03C94-C058-413F-8A13-6A768F850A89}"/>
      </w:docPartPr>
      <w:docPartBody>
        <w:p w:rsidR="00386F3E" w:rsidRDefault="00C5527C">
          <w:pPr>
            <w:pStyle w:val="7260A10D57624B159708C6A6711B2784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27C"/>
    <w:rsid w:val="00386F3E"/>
    <w:rsid w:val="008A2013"/>
    <w:rsid w:val="00C5527C"/>
    <w:rsid w:val="00E10847"/>
    <w:rsid w:val="00F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652520F74DBBBE36C3851AB5112B">
    <w:name w:val="D1C2652520F74DBBBE36C3851AB5112B"/>
  </w:style>
  <w:style w:type="paragraph" w:customStyle="1" w:styleId="2C0C21816231400F89C9DFE07C69516A">
    <w:name w:val="2C0C21816231400F89C9DFE07C69516A"/>
  </w:style>
  <w:style w:type="paragraph" w:customStyle="1" w:styleId="E4D96967875647A5B4A46DBAE26F68DC">
    <w:name w:val="E4D96967875647A5B4A46DBAE26F68DC"/>
  </w:style>
  <w:style w:type="paragraph" w:customStyle="1" w:styleId="7A68BAA2C2994FF89ACB975646A93CE9">
    <w:name w:val="7A68BAA2C2994FF89ACB975646A93CE9"/>
  </w:style>
  <w:style w:type="paragraph" w:customStyle="1" w:styleId="723C1C1C4222439EA6D6A72621B878AC">
    <w:name w:val="723C1C1C4222439EA6D6A72621B878AC"/>
  </w:style>
  <w:style w:type="paragraph" w:customStyle="1" w:styleId="9E6F4EFE13D946D4917F62F067D593C6">
    <w:name w:val="9E6F4EFE13D946D4917F62F067D593C6"/>
  </w:style>
  <w:style w:type="paragraph" w:customStyle="1" w:styleId="6A2A84B6D33748A88DF7568CFBD463EC">
    <w:name w:val="6A2A84B6D33748A88DF7568CFBD463EC"/>
  </w:style>
  <w:style w:type="paragraph" w:customStyle="1" w:styleId="7730AD81B52645A3AB889B4C4C7069D1">
    <w:name w:val="7730AD81B52645A3AB889B4C4C7069D1"/>
  </w:style>
  <w:style w:type="paragraph" w:customStyle="1" w:styleId="DC2DF1F27A614B7589048744787A3EF1">
    <w:name w:val="DC2DF1F27A614B7589048744787A3EF1"/>
  </w:style>
  <w:style w:type="paragraph" w:customStyle="1" w:styleId="F1A85E23F3DC4EBF800DF24C2F11551E">
    <w:name w:val="F1A85E23F3DC4EBF800DF24C2F11551E"/>
  </w:style>
  <w:style w:type="paragraph" w:customStyle="1" w:styleId="198DF2AA3931455E930A54531547EA3E">
    <w:name w:val="198DF2AA3931455E930A54531547EA3E"/>
  </w:style>
  <w:style w:type="paragraph" w:customStyle="1" w:styleId="317739614A104E8CBB5BFDC35185D450">
    <w:name w:val="317739614A104E8CBB5BFDC35185D450"/>
  </w:style>
  <w:style w:type="paragraph" w:customStyle="1" w:styleId="698DC709FB8B417782388BAE7DD047B5">
    <w:name w:val="698DC709FB8B417782388BAE7DD047B5"/>
  </w:style>
  <w:style w:type="paragraph" w:customStyle="1" w:styleId="B5BDADBC651B4BC5A5E4B4D56C671A76">
    <w:name w:val="B5BDADBC651B4BC5A5E4B4D56C671A76"/>
  </w:style>
  <w:style w:type="paragraph" w:customStyle="1" w:styleId="0F6FC02592754EF0BA7A4AD29E0256C5">
    <w:name w:val="0F6FC02592754EF0BA7A4AD29E0256C5"/>
  </w:style>
  <w:style w:type="paragraph" w:customStyle="1" w:styleId="C654683836134F02962490CD9C647623">
    <w:name w:val="C654683836134F02962490CD9C647623"/>
  </w:style>
  <w:style w:type="paragraph" w:customStyle="1" w:styleId="B06998EFAD934ECFACCABD2F33351C13">
    <w:name w:val="B06998EFAD934ECFACCABD2F33351C13"/>
  </w:style>
  <w:style w:type="paragraph" w:customStyle="1" w:styleId="C0DB74877D3B42A4BC0F5976BF5E206A">
    <w:name w:val="C0DB74877D3B42A4BC0F5976BF5E206A"/>
  </w:style>
  <w:style w:type="paragraph" w:customStyle="1" w:styleId="8969934A5E064A5E881473987E364530">
    <w:name w:val="8969934A5E064A5E881473987E364530"/>
  </w:style>
  <w:style w:type="paragraph" w:customStyle="1" w:styleId="1313F59307374F44AEF85813A75045C1">
    <w:name w:val="1313F59307374F44AEF85813A75045C1"/>
  </w:style>
  <w:style w:type="paragraph" w:customStyle="1" w:styleId="0E4CB860B6F64ADC963DE5541227AF91">
    <w:name w:val="0E4CB860B6F64ADC963DE5541227AF91"/>
  </w:style>
  <w:style w:type="paragraph" w:customStyle="1" w:styleId="8EAE93C506E74FD59C0D6EA8C85775D7">
    <w:name w:val="8EAE93C506E74FD59C0D6EA8C85775D7"/>
  </w:style>
  <w:style w:type="paragraph" w:customStyle="1" w:styleId="91D771596C5D4BCE9FC49F6E53B8D387">
    <w:name w:val="91D771596C5D4BCE9FC49F6E53B8D387"/>
  </w:style>
  <w:style w:type="paragraph" w:customStyle="1" w:styleId="691E992BFDB648D5828AB8BA910D888D">
    <w:name w:val="691E992BFDB648D5828AB8BA910D888D"/>
  </w:style>
  <w:style w:type="paragraph" w:customStyle="1" w:styleId="58F90FB0BB72462098D46B3371DD35E1">
    <w:name w:val="58F90FB0BB72462098D46B3371DD35E1"/>
  </w:style>
  <w:style w:type="paragraph" w:customStyle="1" w:styleId="4059E97600524184AC1FF8DE2A04BAE0">
    <w:name w:val="4059E97600524184AC1FF8DE2A04BAE0"/>
  </w:style>
  <w:style w:type="paragraph" w:customStyle="1" w:styleId="531A6F3800FD47D69EA6F98EE1B4ACA8">
    <w:name w:val="531A6F3800FD47D69EA6F98EE1B4ACA8"/>
  </w:style>
  <w:style w:type="paragraph" w:customStyle="1" w:styleId="24AFEE6EF31044B8B3E24C2CB530E1E8">
    <w:name w:val="24AFEE6EF31044B8B3E24C2CB530E1E8"/>
  </w:style>
  <w:style w:type="paragraph" w:customStyle="1" w:styleId="C6148983003D4418BDD4854B17623739">
    <w:name w:val="C6148983003D4418BDD4854B17623739"/>
  </w:style>
  <w:style w:type="paragraph" w:customStyle="1" w:styleId="D396C7A12732434FB1DE1262F010C6BC">
    <w:name w:val="D396C7A12732434FB1DE1262F010C6BC"/>
  </w:style>
  <w:style w:type="paragraph" w:customStyle="1" w:styleId="2BA8D6C39E4146E28C0B21708946D681">
    <w:name w:val="2BA8D6C39E4146E28C0B21708946D681"/>
  </w:style>
  <w:style w:type="paragraph" w:customStyle="1" w:styleId="BD117044C44E4DF1825081BF83227F6D">
    <w:name w:val="BD117044C44E4DF1825081BF83227F6D"/>
  </w:style>
  <w:style w:type="paragraph" w:customStyle="1" w:styleId="601DB34D5BDC47D59150E94E8249D775">
    <w:name w:val="601DB34D5BDC47D59150E94E8249D775"/>
  </w:style>
  <w:style w:type="paragraph" w:customStyle="1" w:styleId="767601CC40C14A62AF401AAD5512AD22">
    <w:name w:val="767601CC40C14A62AF401AAD5512AD22"/>
  </w:style>
  <w:style w:type="paragraph" w:customStyle="1" w:styleId="45A551C7763D4DA4B95C1399E299A7C6">
    <w:name w:val="45A551C7763D4DA4B95C1399E299A7C6"/>
  </w:style>
  <w:style w:type="paragraph" w:customStyle="1" w:styleId="B8DA12BA681B479C9EA6FE5D37FD48C6">
    <w:name w:val="B8DA12BA681B479C9EA6FE5D37FD48C6"/>
  </w:style>
  <w:style w:type="paragraph" w:customStyle="1" w:styleId="428CC17ED034478E8FBD28C67A985C80">
    <w:name w:val="428CC17ED034478E8FBD28C67A985C80"/>
  </w:style>
  <w:style w:type="paragraph" w:customStyle="1" w:styleId="33B176BA3F0D413493E14FBE5613A82A">
    <w:name w:val="33B176BA3F0D413493E14FBE5613A82A"/>
  </w:style>
  <w:style w:type="paragraph" w:customStyle="1" w:styleId="E22875AD134849A9ABA5F6816287B1F4">
    <w:name w:val="E22875AD134849A9ABA5F6816287B1F4"/>
  </w:style>
  <w:style w:type="paragraph" w:customStyle="1" w:styleId="E28B16B0C85C49C7861D08860FE41458">
    <w:name w:val="E28B16B0C85C49C7861D08860FE41458"/>
  </w:style>
  <w:style w:type="paragraph" w:customStyle="1" w:styleId="64AF5D9DF6CA49DAA8F696845500D1AB">
    <w:name w:val="64AF5D9DF6CA49DAA8F696845500D1AB"/>
  </w:style>
  <w:style w:type="paragraph" w:customStyle="1" w:styleId="2E71AA9201AE4F53BCB12832F13C37B5">
    <w:name w:val="2E71AA9201AE4F53BCB12832F13C37B5"/>
  </w:style>
  <w:style w:type="paragraph" w:customStyle="1" w:styleId="DD4C4312CFC044F3B39F358E7A2DF671">
    <w:name w:val="DD4C4312CFC044F3B39F358E7A2DF671"/>
  </w:style>
  <w:style w:type="paragraph" w:customStyle="1" w:styleId="11AF6950C4894527975B912C7FBEF059">
    <w:name w:val="11AF6950C4894527975B912C7FBEF059"/>
  </w:style>
  <w:style w:type="paragraph" w:customStyle="1" w:styleId="2193476A61804A9E953FA50AB0FC3C2F">
    <w:name w:val="2193476A61804A9E953FA50AB0FC3C2F"/>
  </w:style>
  <w:style w:type="paragraph" w:customStyle="1" w:styleId="5C4F031772904262B029C72902247803">
    <w:name w:val="5C4F031772904262B029C72902247803"/>
  </w:style>
  <w:style w:type="paragraph" w:customStyle="1" w:styleId="2207C0240B364961A116C94CC5754151">
    <w:name w:val="2207C0240B364961A116C94CC5754151"/>
  </w:style>
  <w:style w:type="paragraph" w:customStyle="1" w:styleId="6276E8853EAD4462A6729F84CA218FDF">
    <w:name w:val="6276E8853EAD4462A6729F84CA218FDF"/>
  </w:style>
  <w:style w:type="paragraph" w:customStyle="1" w:styleId="977872286FF244BC89286BBC326A9056">
    <w:name w:val="977872286FF244BC89286BBC326A9056"/>
  </w:style>
  <w:style w:type="paragraph" w:customStyle="1" w:styleId="1C6C334DE7B045C1B4592619BDEA3183">
    <w:name w:val="1C6C334DE7B045C1B4592619BDEA3183"/>
  </w:style>
  <w:style w:type="paragraph" w:customStyle="1" w:styleId="6FDA205F484844B995D3B2102FCA051A">
    <w:name w:val="6FDA205F484844B995D3B2102FCA051A"/>
  </w:style>
  <w:style w:type="paragraph" w:customStyle="1" w:styleId="EEABEEED755A4D5D986EC4B4A7D0F00A">
    <w:name w:val="EEABEEED755A4D5D986EC4B4A7D0F00A"/>
  </w:style>
  <w:style w:type="paragraph" w:customStyle="1" w:styleId="4D30BD52E2944C789E31AD767A6F9C26">
    <w:name w:val="4D30BD52E2944C789E31AD767A6F9C26"/>
  </w:style>
  <w:style w:type="paragraph" w:customStyle="1" w:styleId="008D136601BB4A768157BA344482AE85">
    <w:name w:val="008D136601BB4A768157BA344482AE85"/>
  </w:style>
  <w:style w:type="paragraph" w:customStyle="1" w:styleId="8928C3B5BA154680931A0CFD2EED5F87">
    <w:name w:val="8928C3B5BA154680931A0CFD2EED5F87"/>
  </w:style>
  <w:style w:type="paragraph" w:customStyle="1" w:styleId="8BC597A80EDF44AE9E5EF73CA20E45B0">
    <w:name w:val="8BC597A80EDF44AE9E5EF73CA20E45B0"/>
  </w:style>
  <w:style w:type="paragraph" w:customStyle="1" w:styleId="5F383B0B1B2F4F1092625A1DA2362798">
    <w:name w:val="5F383B0B1B2F4F1092625A1DA2362798"/>
  </w:style>
  <w:style w:type="paragraph" w:customStyle="1" w:styleId="409E321F858D4E5899FFB44AF35B77B4">
    <w:name w:val="409E321F858D4E5899FFB44AF35B77B4"/>
  </w:style>
  <w:style w:type="paragraph" w:customStyle="1" w:styleId="48137463B94B436C985CA45735518CE3">
    <w:name w:val="48137463B94B436C985CA45735518CE3"/>
  </w:style>
  <w:style w:type="paragraph" w:customStyle="1" w:styleId="C37908076C1C438B94E5A33A72814AC1">
    <w:name w:val="C37908076C1C438B94E5A33A72814AC1"/>
  </w:style>
  <w:style w:type="paragraph" w:customStyle="1" w:styleId="FE35BD228000490EB16AD45EF7C13CAA">
    <w:name w:val="FE35BD228000490EB16AD45EF7C13CAA"/>
  </w:style>
  <w:style w:type="paragraph" w:customStyle="1" w:styleId="3010B685097B4ED2AEB1D62DE98A0179">
    <w:name w:val="3010B685097B4ED2AEB1D62DE98A0179"/>
  </w:style>
  <w:style w:type="paragraph" w:customStyle="1" w:styleId="D02DDF6DB13B4424BD1F2D113F983D6D">
    <w:name w:val="D02DDF6DB13B4424BD1F2D113F983D6D"/>
  </w:style>
  <w:style w:type="paragraph" w:customStyle="1" w:styleId="0BFBFE4B451F4099BA6FBFFF0AEA909C">
    <w:name w:val="0BFBFE4B451F4099BA6FBFFF0AEA909C"/>
  </w:style>
  <w:style w:type="paragraph" w:customStyle="1" w:styleId="E8635966E2B14D338092F3427CF2FDC7">
    <w:name w:val="E8635966E2B14D338092F3427CF2FDC7"/>
  </w:style>
  <w:style w:type="paragraph" w:customStyle="1" w:styleId="8159F896F0B04CE9A54712BCDA225448">
    <w:name w:val="8159F896F0B04CE9A54712BCDA225448"/>
  </w:style>
  <w:style w:type="paragraph" w:customStyle="1" w:styleId="8E16CD765BEE486FBE0C3E0A3C339C7E">
    <w:name w:val="8E16CD765BEE486FBE0C3E0A3C339C7E"/>
  </w:style>
  <w:style w:type="paragraph" w:customStyle="1" w:styleId="253BA1AE2B644181A180CE7F65C3B48D">
    <w:name w:val="253BA1AE2B644181A180CE7F65C3B48D"/>
  </w:style>
  <w:style w:type="paragraph" w:customStyle="1" w:styleId="0B040ABA0B5B4CC391CDE6199F295F2A">
    <w:name w:val="0B040ABA0B5B4CC391CDE6199F295F2A"/>
  </w:style>
  <w:style w:type="paragraph" w:customStyle="1" w:styleId="3F839B023CF441A6AAD27A3DEC76F911">
    <w:name w:val="3F839B023CF441A6AAD27A3DEC76F911"/>
  </w:style>
  <w:style w:type="paragraph" w:customStyle="1" w:styleId="B61DD1E21D4B4CA89525308E3B36BFE8">
    <w:name w:val="B61DD1E21D4B4CA89525308E3B36BFE8"/>
  </w:style>
  <w:style w:type="paragraph" w:customStyle="1" w:styleId="DBF06805AE074E869E1744B060D18DE7">
    <w:name w:val="DBF06805AE074E869E1744B060D18DE7"/>
  </w:style>
  <w:style w:type="paragraph" w:customStyle="1" w:styleId="9BEC3374561F4E3BBFAFAF69C29E7877">
    <w:name w:val="9BEC3374561F4E3BBFAFAF69C29E7877"/>
  </w:style>
  <w:style w:type="paragraph" w:customStyle="1" w:styleId="E0C11FAB332E41D0908E4244DE15C646">
    <w:name w:val="E0C11FAB332E41D0908E4244DE15C646"/>
  </w:style>
  <w:style w:type="paragraph" w:customStyle="1" w:styleId="A7C3EF3CB8404A5E8BA22FF84F1FE874">
    <w:name w:val="A7C3EF3CB8404A5E8BA22FF84F1FE874"/>
  </w:style>
  <w:style w:type="paragraph" w:customStyle="1" w:styleId="283B2979CF104435BC24C47FF7CEE7B7">
    <w:name w:val="283B2979CF104435BC24C47FF7CEE7B7"/>
  </w:style>
  <w:style w:type="paragraph" w:customStyle="1" w:styleId="652CA8F5B1D645619A029CB680029920">
    <w:name w:val="652CA8F5B1D645619A029CB680029920"/>
  </w:style>
  <w:style w:type="paragraph" w:customStyle="1" w:styleId="41DC81D880CB4EC9AE0C395A47914496">
    <w:name w:val="41DC81D880CB4EC9AE0C395A47914496"/>
  </w:style>
  <w:style w:type="paragraph" w:customStyle="1" w:styleId="AA7633A9C6FD4EE3912AB71209331000">
    <w:name w:val="AA7633A9C6FD4EE3912AB71209331000"/>
  </w:style>
  <w:style w:type="paragraph" w:customStyle="1" w:styleId="7C695E3E8C5646F99A208578D945B048">
    <w:name w:val="7C695E3E8C5646F99A208578D945B048"/>
  </w:style>
  <w:style w:type="paragraph" w:customStyle="1" w:styleId="5EC1E59B2DD045E9A78B6AE5A6006D4D">
    <w:name w:val="5EC1E59B2DD045E9A78B6AE5A6006D4D"/>
  </w:style>
  <w:style w:type="paragraph" w:customStyle="1" w:styleId="8429535C4C9E45D383B902FE9022E987">
    <w:name w:val="8429535C4C9E45D383B902FE9022E987"/>
  </w:style>
  <w:style w:type="paragraph" w:customStyle="1" w:styleId="5A8948C1FEC5421CBFFA646BC1A703DE">
    <w:name w:val="5A8948C1FEC5421CBFFA646BC1A703DE"/>
  </w:style>
  <w:style w:type="paragraph" w:customStyle="1" w:styleId="FF42082242584A658B2F0D103EBEB280">
    <w:name w:val="FF42082242584A658B2F0D103EBEB280"/>
  </w:style>
  <w:style w:type="paragraph" w:customStyle="1" w:styleId="68BA25BDC8BC428FA7F8705905C3ADA8">
    <w:name w:val="68BA25BDC8BC428FA7F8705905C3ADA8"/>
  </w:style>
  <w:style w:type="paragraph" w:customStyle="1" w:styleId="FD32F64314594FED9C723D0EDC5C0060">
    <w:name w:val="FD32F64314594FED9C723D0EDC5C0060"/>
  </w:style>
  <w:style w:type="paragraph" w:customStyle="1" w:styleId="F1BCC059B8BE4392BD9FAE25C40066D5">
    <w:name w:val="F1BCC059B8BE4392BD9FAE25C40066D5"/>
  </w:style>
  <w:style w:type="paragraph" w:customStyle="1" w:styleId="C0C68036B73B41CD8BE69AC27EE8777F">
    <w:name w:val="C0C68036B73B41CD8BE69AC27EE8777F"/>
  </w:style>
  <w:style w:type="paragraph" w:customStyle="1" w:styleId="EC25C433897E4A12A689A8F51AE9AF42">
    <w:name w:val="EC25C433897E4A12A689A8F51AE9AF42"/>
  </w:style>
  <w:style w:type="paragraph" w:customStyle="1" w:styleId="0D65F3094F754481AC2EFE2B58C08753">
    <w:name w:val="0D65F3094F754481AC2EFE2B58C08753"/>
  </w:style>
  <w:style w:type="paragraph" w:customStyle="1" w:styleId="7260A10D57624B159708C6A6711B2784">
    <w:name w:val="7260A10D57624B159708C6A6711B2784"/>
  </w:style>
  <w:style w:type="paragraph" w:customStyle="1" w:styleId="09FF6FF681404DD0876B0A6B700380C4">
    <w:name w:val="09FF6FF681404DD0876B0A6B700380C4"/>
  </w:style>
  <w:style w:type="paragraph" w:customStyle="1" w:styleId="E0D1D953C97340908A9E2423B7B68530">
    <w:name w:val="E0D1D953C97340908A9E2423B7B68530"/>
  </w:style>
  <w:style w:type="paragraph" w:customStyle="1" w:styleId="C127CB3F35554B60A48FD7D9E61507C6">
    <w:name w:val="C127CB3F35554B60A48FD7D9E61507C6"/>
  </w:style>
  <w:style w:type="paragraph" w:customStyle="1" w:styleId="5A0A5B612A29402C9A5C266A554B219C">
    <w:name w:val="5A0A5B612A29402C9A5C266A554B219C"/>
  </w:style>
  <w:style w:type="paragraph" w:customStyle="1" w:styleId="3E8B614DF555425CB4645B73E974E10A">
    <w:name w:val="3E8B614DF555425CB4645B73E974E10A"/>
  </w:style>
  <w:style w:type="paragraph" w:customStyle="1" w:styleId="3945A866271E40F78A29FE394545918F">
    <w:name w:val="3945A866271E40F78A29FE394545918F"/>
  </w:style>
  <w:style w:type="paragraph" w:customStyle="1" w:styleId="FE2E2837E895491B90E4D48CDB3FAB4B">
    <w:name w:val="FE2E2837E895491B90E4D48CDB3FAB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53B362-A797-45A0-A6D9-A1A23E70E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13</Pages>
  <Words>1200</Words>
  <Characters>6842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NODE JS API</vt:lpstr>
    </vt:vector>
  </TitlesOfParts>
  <Company/>
  <LinksUpToDate>false</LinksUpToDate>
  <CharactersWithSpaces>8026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NODE JS API</dc:title>
  <dc:subject/>
  <dc:creator/>
  <cp:keywords/>
  <dc:description/>
  <cp:lastModifiedBy/>
  <cp:revision>1</cp:revision>
  <dcterms:created xsi:type="dcterms:W3CDTF">2020-10-19T10:24:00Z</dcterms:created>
  <dcterms:modified xsi:type="dcterms:W3CDTF">2020-10-20T11:35:00Z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